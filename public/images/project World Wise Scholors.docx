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7E9" w:rsidRPr="00EE455D" w:rsidRDefault="00D077E9" w:rsidP="00D16F81">
      <w:pPr>
        <w:jc w:val="center"/>
        <w:rPr>
          <w:rFonts w:ascii="Times New Roman" w:hAnsi="Times New Roman" w:cs="Times New Roman"/>
          <w:sz w:val="40"/>
          <w:szCs w:val="40"/>
        </w:rPr>
      </w:pPr>
      <w:r w:rsidRPr="00EE455D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-746760</wp:posOffset>
            </wp:positionH>
            <wp:positionV relativeFrom="page">
              <wp:align>top</wp:align>
            </wp:positionV>
            <wp:extent cx="7796274" cy="10096500"/>
            <wp:effectExtent l="0" t="0" r="0" b="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6274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6F81" w:rsidRPr="00EE455D">
        <w:rPr>
          <w:rFonts w:ascii="Times New Roman" w:hAnsi="Times New Roman" w:cs="Times New Roman"/>
          <w:sz w:val="40"/>
          <w:szCs w:val="40"/>
        </w:rPr>
        <w:t>World Wise Scholors (WWS)</w:t>
      </w:r>
    </w:p>
    <w:p w:rsidR="00D16F81" w:rsidRPr="00EE455D" w:rsidRDefault="00D16F81" w:rsidP="00D16F81">
      <w:pPr>
        <w:rPr>
          <w:rFonts w:ascii="Times New Roman" w:hAnsi="Times New Roman" w:cs="Times New Roman"/>
        </w:rPr>
      </w:pPr>
      <w:r w:rsidRPr="00EE455D">
        <w:rPr>
          <w:rFonts w:ascii="Times New Roman" w:hAnsi="Times New Roman" w:cs="Times New Roman"/>
        </w:rPr>
        <w:t>Your Gateway to Global Educations</w: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EE455D" w:rsidRPr="00EE455D" w:rsidRDefault="00EE455D" w:rsidP="002A43E9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2A43E9" w:rsidRDefault="002A43E9" w:rsidP="002A43E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EA20C78" wp14:editId="39C5498F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36830</wp:posOffset>
                      </wp:positionV>
                      <wp:extent cx="121920" cy="129540"/>
                      <wp:effectExtent l="0" t="0" r="0" b="381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" cy="129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D1EDFF" id="Rectangle 16" o:spid="_x0000_s1026" style="position:absolute;margin-left:7.2pt;margin-top:2.9pt;width:9.6pt;height:1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" fillcolor="#0f0d29 [3213]" stroked="f" strokeweight="2pt"/>
                  </w:pict>
                </mc:Fallback>
              </mc:AlternateContent>
            </w:r>
            <w:r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       </w:t>
            </w:r>
            <w:r w:rsidR="00EE455D" w:rsidRPr="002A43E9">
              <w:rPr>
                <w:rFonts w:ascii="Arial" w:eastAsia="Times New Roman" w:hAnsi="Arial" w:cs="Arial"/>
                <w:color w:val="000000"/>
                <w:szCs w:val="28"/>
              </w:rPr>
              <w:t>Home Page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Headline: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From Dreams to Degrees We Make Studying Abroad Simple and Achievable.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Sub-text</w:t>
            </w: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: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Your future deserves global opportunities. At World Wise Scholars (WSS), we guide Bangladeshi students toward top international universities with expert counseling, scholarship support, and seamless visa processing.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Call to Action: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EE455D" w:rsidRPr="002A43E9" w:rsidRDefault="00EE455D" w:rsidP="002A43E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2A43E9">
              <w:rPr>
                <w:rFonts w:ascii="Arial" w:eastAsia="Times New Roman" w:hAnsi="Arial" w:cs="Arial"/>
                <w:b w:val="0"/>
                <w:color w:val="000000"/>
                <w:sz w:val="22"/>
              </w:rPr>
              <w:t>Start Your Journey Today-Book a Free Consultation]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2A43E9" w:rsidRDefault="002A43E9" w:rsidP="002A43E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6253CEB" wp14:editId="7D9ECF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57150</wp:posOffset>
                      </wp:positionV>
                      <wp:extent cx="114300" cy="76200"/>
                      <wp:effectExtent l="0" t="0" r="19050" b="190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76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7FFB63" id="Rectangle 17" o:spid="_x0000_s1026" style="position:absolute;margin-left:0;margin-top:4.5pt;width:9pt;height: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" fillcolor="#0f0d29 [3213]" strokecolor="#0f0d29 [3213]" strokeweight="2pt"/>
                  </w:pict>
                </mc:Fallback>
              </mc:AlternateContent>
            </w:r>
            <w:r>
              <w:rPr>
                <w:rFonts w:ascii="Arial" w:eastAsia="Times New Roman" w:hAnsi="Arial" w:cs="Arial"/>
                <w:color w:val="000000"/>
                <w:szCs w:val="28"/>
              </w:rPr>
              <w:t xml:space="preserve">   </w:t>
            </w:r>
            <w:r w:rsidR="00EE455D" w:rsidRPr="002A43E9">
              <w:rPr>
                <w:rFonts w:ascii="Arial" w:eastAsia="Times New Roman" w:hAnsi="Arial" w:cs="Arial"/>
                <w:color w:val="000000"/>
                <w:szCs w:val="28"/>
              </w:rPr>
              <w:t>About Us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color w:val="000000"/>
                <w:sz w:val="22"/>
              </w:rPr>
              <w:t>Who We Are: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World Wise Scholars (WSS) is a modern education consultancy helping students in Bangladesh pursue their dreams of studying abroad. Though new in town, our global partnerships and expert advisors make international education simple, transparent, and achievable.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color w:val="000000"/>
                <w:sz w:val="22"/>
              </w:rPr>
              <w:t>Our Mission</w:t>
            </w: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: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To empower Bangladeshi students with honest guidance and complete support from application to arrival ensuring a smooth transition to giobal education.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color w:val="000000"/>
                <w:sz w:val="22"/>
              </w:rPr>
              <w:t>Our Vision</w:t>
            </w: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: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To become Bangladesh's most trusted and student-friendly gateway to world-class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leaming opportunities.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color w:val="000000"/>
                <w:sz w:val="22"/>
              </w:rPr>
              <w:t>Our Values</w:t>
            </w: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: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Transparency in every process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Empathy and understanding of student challenges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lastRenderedPageBreak/>
              <w:t>Global perspective with local care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Commitment to student success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0A70CA" w:rsidP="00EE455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94EC169" wp14:editId="2D5EA20D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46355</wp:posOffset>
                      </wp:positionV>
                      <wp:extent cx="167640" cy="114300"/>
                      <wp:effectExtent l="0" t="0" r="3810" b="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B4EE65" id="Rectangle 18" o:spid="_x0000_s1026" style="position:absolute;margin-left:2.4pt;margin-top:3.65pt;width:13.2pt;height: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" fillcolor="#0f0d29 [3213]" stroked="f" strokeweight="2pt"/>
                  </w:pict>
                </mc:Fallback>
              </mc:AlternateContent>
            </w:r>
            <w:r>
              <w:rPr>
                <w:rFonts w:ascii="Arial" w:eastAsia="Times New Roman" w:hAnsi="Arial" w:cs="Arial"/>
                <w:color w:val="000000"/>
                <w:szCs w:val="28"/>
              </w:rPr>
              <w:t xml:space="preserve">    </w:t>
            </w:r>
            <w:r w:rsidR="00EE455D" w:rsidRPr="00EE455D">
              <w:rPr>
                <w:rFonts w:ascii="Arial" w:eastAsia="Times New Roman" w:hAnsi="Arial" w:cs="Arial"/>
                <w:color w:val="000000"/>
                <w:szCs w:val="28"/>
              </w:rPr>
              <w:t>Our Services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1. Study Abroad Consultation: Personalized advice to choose the right country, university, and course.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2. Scholarship Guidance: Help finding and applying for scholarships that fit your goals.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3. Visa Support &amp; Documentation: Step-by-step help with paperwork and interviews.</w:t>
            </w:r>
            <w:bookmarkStart w:id="0" w:name="_GoBack"/>
            <w:bookmarkEnd w:id="0"/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4. Test Preparation &amp; Counseling: Guidance for IELTS, TOEFL, and other exams.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5. After-Arrival Support: Continued care once you're abroad.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Why Choose WSS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0A70CA" w:rsidRDefault="00EE455D" w:rsidP="000A70CA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70CA">
              <w:rPr>
                <w:rFonts w:ascii="Arial" w:eastAsia="Times New Roman" w:hAnsi="Arial" w:cs="Arial"/>
                <w:b w:val="0"/>
                <w:color w:val="000000"/>
                <w:sz w:val="22"/>
              </w:rPr>
              <w:t>Strong global partnerships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0A70CA" w:rsidRDefault="00EE455D" w:rsidP="000A70CA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70CA">
              <w:rPr>
                <w:rFonts w:ascii="Arial" w:eastAsia="Times New Roman" w:hAnsi="Arial" w:cs="Arial"/>
                <w:b w:val="0"/>
                <w:color w:val="000000"/>
                <w:sz w:val="22"/>
              </w:rPr>
              <w:t>Transparent, step-by-step process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0A70CA" w:rsidRDefault="00EE455D" w:rsidP="000A70CA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70CA">
              <w:rPr>
                <w:rFonts w:ascii="Arial" w:eastAsia="Times New Roman" w:hAnsi="Arial" w:cs="Arial"/>
                <w:b w:val="0"/>
                <w:color w:val="000000"/>
                <w:sz w:val="22"/>
              </w:rPr>
              <w:t>Dedicated and supportive advisors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0A70CA" w:rsidRDefault="00EE455D" w:rsidP="000A70CA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70CA">
              <w:rPr>
                <w:rFonts w:ascii="Arial" w:eastAsia="Times New Roman" w:hAnsi="Arial" w:cs="Arial"/>
                <w:b w:val="0"/>
                <w:color w:val="000000"/>
                <w:sz w:val="22"/>
              </w:rPr>
              <w:t>Proven results from successful students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0A70CA" w:rsidRDefault="00EE455D" w:rsidP="000A70CA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70CA">
              <w:rPr>
                <w:rFonts w:ascii="Arial" w:eastAsia="Times New Roman" w:hAnsi="Arial" w:cs="Arial"/>
                <w:b w:val="0"/>
                <w:color w:val="000000"/>
                <w:sz w:val="22"/>
              </w:rPr>
              <w:t>Ongoing aftercare and guidance abroad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0A70CA" w:rsidRDefault="00EE455D" w:rsidP="000A70CA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70CA">
              <w:rPr>
                <w:rFonts w:ascii="Arial" w:eastAsia="Times New Roman" w:hAnsi="Arial" w:cs="Arial"/>
                <w:b w:val="0"/>
                <w:color w:val="000000"/>
                <w:sz w:val="22"/>
              </w:rPr>
              <w:t>Destinations We Cover</w:t>
            </w:r>
          </w:p>
          <w:p w:rsidR="00AB5152" w:rsidRDefault="00AB5152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8E739D" w:rsidP="00EE455D">
            <w:pPr>
              <w:spacing w:line="240" w:lineRule="auto"/>
              <w:rPr>
                <w:rFonts w:ascii="Arial" w:eastAsia="Times New Roman" w:hAnsi="Arial" w:cs="Arial"/>
                <w:b w:val="0"/>
                <w:color w:val="000000"/>
                <w:sz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004CC82" wp14:editId="732667FF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192405</wp:posOffset>
                      </wp:positionV>
                      <wp:extent cx="175260" cy="99060"/>
                      <wp:effectExtent l="0" t="0" r="0" b="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" cy="9906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4B951F" id="Rectangle 20" o:spid="_x0000_s1026" style="position:absolute;margin-left:186pt;margin-top:15.15pt;width:13.8pt;height: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" stroked="f" strokeweight="2pt">
                      <v:fill r:id="rId9" o:title="" recolor="t" rotate="t" type="frame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9A8410A" wp14:editId="26D41485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207645</wp:posOffset>
                      </wp:positionV>
                      <wp:extent cx="167640" cy="106680"/>
                      <wp:effectExtent l="0" t="0" r="3810" b="762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0668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8BABFC" id="Rectangle 19" o:spid="_x0000_s1026" style="position:absolute;margin-left:150pt;margin-top:16.35pt;width:13.2pt;height: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" stroked="f" strokeweight="2pt">
                      <v:fill r:id="rId11" o:title="" recolor="t" rotate="t" type="frame"/>
                    </v:rect>
                  </w:pict>
                </mc:Fallback>
              </mc:AlternateContent>
            </w:r>
            <w:r w:rsidR="00FD5CC2"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ED2F58B" wp14:editId="0E22A73F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200025</wp:posOffset>
                      </wp:positionV>
                      <wp:extent cx="175260" cy="83820"/>
                      <wp:effectExtent l="0" t="0" r="0" b="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" cy="8382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D722FC" id="Rectangle 14" o:spid="_x0000_s1026" style="position:absolute;margin-left:87.6pt;margin-top:15.75pt;width:13.8pt;height:6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" stroked="f" strokeweight="2pt">
                      <v:fill r:id="rId13" o:title="" recolor="t" rotate="t" type="frame"/>
                    </v:rect>
                  </w:pict>
                </mc:Fallback>
              </mc:AlternateContent>
            </w:r>
            <w:r w:rsidR="00AB5152"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FB2A4B" wp14:editId="6F926CB7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194945</wp:posOffset>
                      </wp:positionV>
                      <wp:extent cx="190500" cy="106680"/>
                      <wp:effectExtent l="0" t="0" r="0" b="762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0668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07C5A7" id="Rectangle 13" o:spid="_x0000_s1026" style="position:absolute;margin-left:33pt;margin-top:15.35pt;width:15pt;height: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" stroked="f" strokeweight="2pt">
                      <v:fill r:id="rId15" o:title="" recolor="t" rotate="t" type="frame"/>
                    </v:rect>
                  </w:pict>
                </mc:Fallback>
              </mc:AlternateContent>
            </w:r>
            <w:r w:rsidR="00AB5152"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F6190C7" wp14:editId="3CFC1C80">
                      <wp:simplePos x="0" y="0"/>
                      <wp:positionH relativeFrom="column">
                        <wp:posOffset>2727960</wp:posOffset>
                      </wp:positionH>
                      <wp:positionV relativeFrom="paragraph">
                        <wp:posOffset>42545</wp:posOffset>
                      </wp:positionV>
                      <wp:extent cx="160020" cy="106680"/>
                      <wp:effectExtent l="0" t="0" r="0" b="762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" cy="10668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3D7898" id="Rectangle 11" o:spid="_x0000_s1026" style="position:absolute;margin-left:214.8pt;margin-top:3.35pt;width:12.6pt;height: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" stroked="f" strokeweight="2pt">
                      <v:fill r:id="rId17" o:title="" recolor="t" rotate="t" type="frame"/>
                    </v:rect>
                  </w:pict>
                </mc:Fallback>
              </mc:AlternateContent>
            </w:r>
            <w:r w:rsidR="00AB5152"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EDE3E28" wp14:editId="1F034E57">
                      <wp:simplePos x="0" y="0"/>
                      <wp:positionH relativeFrom="column">
                        <wp:posOffset>1943100</wp:posOffset>
                      </wp:positionH>
                      <wp:positionV relativeFrom="paragraph">
                        <wp:posOffset>34925</wp:posOffset>
                      </wp:positionV>
                      <wp:extent cx="144780" cy="99060"/>
                      <wp:effectExtent l="0" t="0" r="762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9906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70B1C" id="Rectangle 10" o:spid="_x0000_s1026" style="position:absolute;margin-left:153pt;margin-top:2.75pt;width:11.4pt;height: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" stroked="f" strokeweight="2pt">
                      <v:fill r:id="rId19" o:title="" recolor="t" rotate="t" type="frame"/>
                    </v:rect>
                  </w:pict>
                </mc:Fallback>
              </mc:AlternateContent>
            </w:r>
            <w:r w:rsidR="00AB5152"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E10FDC" wp14:editId="412A43DD">
                      <wp:simplePos x="0" y="0"/>
                      <wp:positionH relativeFrom="column">
                        <wp:posOffset>1234440</wp:posOffset>
                      </wp:positionH>
                      <wp:positionV relativeFrom="paragraph">
                        <wp:posOffset>34925</wp:posOffset>
                      </wp:positionV>
                      <wp:extent cx="182880" cy="144780"/>
                      <wp:effectExtent l="0" t="0" r="7620" b="762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4478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E82D98" id="Rectangle 9" o:spid="_x0000_s1026" style="position:absolute;margin-left:97.2pt;margin-top:2.75pt;width:14.4pt;height:1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" stroked="f" strokeweight="2pt">
                      <v:fill r:id="rId21" o:title="" recolor="t" rotate="t" type="frame"/>
                    </v:rect>
                  </w:pict>
                </mc:Fallback>
              </mc:AlternateContent>
            </w:r>
            <w:r w:rsidR="00AB5152">
              <w:rPr>
                <w:rFonts w:ascii="Times New Roman" w:eastAsia="Times New Roman" w:hAnsi="Times New Roman" w:cs="Times New Roman"/>
                <w:b w:val="0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7A4011" wp14:editId="25F88A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19685</wp:posOffset>
                      </wp:positionV>
                      <wp:extent cx="182880" cy="114300"/>
                      <wp:effectExtent l="0" t="0" r="762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43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708F46" id="Rectangle 4" o:spid="_x0000_s1026" style="position:absolute;margin-left:0;margin-top:1.55pt;width:14.4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" stroked="f" strokeweight="2pt">
                      <v:fill r:id="rId23" o:title="" recolor="t" rotate="t" type="frame"/>
                    </v:rect>
                  </w:pict>
                </mc:Fallback>
              </mc:AlternateContent>
            </w:r>
            <w:r w:rsidR="00AB5152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    </w:t>
            </w:r>
            <w:r w:rsid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United Kingdo</w:t>
            </w:r>
            <w:r w:rsidR="00AB5152">
              <w:rPr>
                <w:rFonts w:ascii="Arial" w:eastAsia="Times New Roman" w:hAnsi="Arial" w:cs="Arial"/>
                <w:b w:val="0"/>
                <w:color w:val="000000"/>
                <w:sz w:val="22"/>
              </w:rPr>
              <w:t>m</w:t>
            </w:r>
            <w:r w:rsid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   </w:t>
            </w:r>
            <w:r w:rsidR="00AB5152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 </w:t>
            </w:r>
            <w:r w:rsidR="00EE455D"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Canada </w:t>
            </w:r>
            <w:r w:rsidR="00AB5152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    </w:t>
            </w:r>
            <w:r w:rsidR="00EE455D"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Australia </w:t>
            </w:r>
            <w:r w:rsidR="00AB5152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    </w:t>
            </w:r>
            <w:r w:rsidR="00EE455D"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United States </w:t>
            </w:r>
            <w:r w:rsidR="00AB5152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    Europe      </w:t>
            </w:r>
            <w:r>
              <w:rPr>
                <w:rFonts w:ascii="Arial" w:eastAsia="Times New Roman" w:hAnsi="Arial" w:cs="Arial"/>
                <w:b w:val="0"/>
                <w:color w:val="000000"/>
                <w:sz w:val="22"/>
              </w:rPr>
              <w:t>Germany</w:t>
            </w:r>
            <w:r w:rsidR="000A70CA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    </w:t>
            </w:r>
            <w:r>
              <w:rPr>
                <w:rFonts w:ascii="Arial" w:eastAsia="Times New Roman" w:hAnsi="Arial" w:cs="Arial"/>
                <w:b w:val="0"/>
                <w:color w:val="000000"/>
                <w:sz w:val="22"/>
              </w:rPr>
              <w:t>Italy</w:t>
            </w:r>
            <w:r w:rsidR="00EE455D"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</w:t>
            </w:r>
            <w:r w:rsidR="00FD5CC2"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  </w:t>
            </w:r>
            <w:r>
              <w:rPr>
                <w:rFonts w:ascii="Arial" w:eastAsia="Times New Roman" w:hAnsi="Arial" w:cs="Arial"/>
                <w:b w:val="0"/>
                <w:color w:val="000000"/>
                <w:sz w:val="22"/>
              </w:rPr>
              <w:t xml:space="preserve">  </w:t>
            </w:r>
            <w:r w:rsidR="00EE455D"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France, etc.)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Testimonials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"WSS made my visa process so smooth! Their support didn't stop after I left-they checked in even after I arrived abroad."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 w:val="0"/>
                <w:color w:val="000000"/>
                <w:sz w:val="22"/>
              </w:rPr>
              <w:t>Samira</w:t>
            </w: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, Student in the UK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8E739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E739D">
              <w:rPr>
                <w:rFonts w:ascii="Arial" w:eastAsia="Times New Roman" w:hAnsi="Arial" w:cs="Arial"/>
                <w:color w:val="000000"/>
                <w:sz w:val="22"/>
              </w:rPr>
              <w:t>Contact Us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Let's turn your study abroad dream into reality.. Reach out for free consultation and expert guidance today!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Email: info@worldwisescholars.com</w:t>
            </w:r>
          </w:p>
          <w:p w:rsidR="00EE455D" w:rsidRPr="00EE455D" w:rsidRDefault="00EE455D" w:rsidP="00EE455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  <w:p w:rsidR="00D077E9" w:rsidRPr="008156BB" w:rsidRDefault="00EE455D" w:rsidP="008156B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EE455D">
              <w:rPr>
                <w:rFonts w:ascii="Arial" w:eastAsia="Times New Roman" w:hAnsi="Arial" w:cs="Arial"/>
                <w:b w:val="0"/>
                <w:color w:val="000000"/>
                <w:sz w:val="22"/>
              </w:rPr>
              <w:t>Website: www.worldwisescholars.com</w:t>
            </w:r>
          </w:p>
        </w:tc>
      </w:tr>
      <w:tr w:rsidR="00D077E9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2A43E9" w:rsidP="00D077E9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</w:t>
            </w:r>
          </w:p>
        </w:tc>
      </w:tr>
      <w:tr w:rsidR="00D077E9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D077E9"/>
          <w:p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:rsidR="0087605E" w:rsidRPr="00D70D02" w:rsidRDefault="00D077E9" w:rsidP="008156BB">
      <w:pPr>
        <w:spacing w:after="200"/>
      </w:pPr>
      <w:r w:rsidRPr="00D967AC">
        <w:rPr>
          <w:noProof/>
        </w:rPr>
        <w:drawing>
          <wp:anchor distT="0" distB="0" distL="114300" distR="114300" simplePos="0" relativeHeight="251661312" behindDoc="0" locked="0" layoutInCell="1" allowOverlap="1" wp14:anchorId="44E00209" wp14:editId="60BADCB3">
            <wp:simplePos x="0" y="0"/>
            <wp:positionH relativeFrom="column">
              <wp:posOffset>4951730</wp:posOffset>
            </wp:positionH>
            <wp:positionV relativeFrom="paragraph">
              <wp:posOffset>7353997</wp:posOffset>
            </wp:positionV>
            <wp:extent cx="1483995" cy="643890"/>
            <wp:effectExtent l="0" t="0" r="0" b="3810"/>
            <wp:wrapNone/>
            <wp:docPr id="12" name="Graphic 201" descr="logo-placeholder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605E" w:rsidRPr="00D70D02" w:rsidSect="00DF027C">
      <w:headerReference w:type="default" r:id="rId26"/>
      <w:footerReference w:type="default" r:id="rId27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54C" w:rsidRDefault="00BF754C">
      <w:r>
        <w:separator/>
      </w:r>
    </w:p>
    <w:p w:rsidR="00BF754C" w:rsidRDefault="00BF754C"/>
  </w:endnote>
  <w:endnote w:type="continuationSeparator" w:id="0">
    <w:p w:rsidR="00BF754C" w:rsidRDefault="00BF754C">
      <w:r>
        <w:continuationSeparator/>
      </w:r>
    </w:p>
    <w:p w:rsidR="00BF754C" w:rsidRDefault="00BF75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D5CC2" w:rsidRDefault="00FD5C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56B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FD5CC2" w:rsidRDefault="00FD5C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54C" w:rsidRDefault="00BF754C">
      <w:r>
        <w:separator/>
      </w:r>
    </w:p>
    <w:p w:rsidR="00BF754C" w:rsidRDefault="00BF754C"/>
  </w:footnote>
  <w:footnote w:type="continuationSeparator" w:id="0">
    <w:p w:rsidR="00BF754C" w:rsidRDefault="00BF754C">
      <w:r>
        <w:continuationSeparator/>
      </w:r>
    </w:p>
    <w:p w:rsidR="00BF754C" w:rsidRDefault="00BF754C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FD5CC2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FD5CC2" w:rsidRDefault="00FD5CC2">
          <w:pPr>
            <w:pStyle w:val="Header"/>
          </w:pPr>
        </w:p>
      </w:tc>
    </w:tr>
  </w:tbl>
  <w:p w:rsidR="00FD5CC2" w:rsidRDefault="00FD5CC2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138E"/>
    <w:multiLevelType w:val="hybridMultilevel"/>
    <w:tmpl w:val="A4C23A50"/>
    <w:lvl w:ilvl="0" w:tplc="36AAA41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olor w:val="auto"/>
        <w:sz w:val="20"/>
        <w:u w:val="thick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C57E1"/>
    <w:multiLevelType w:val="hybridMultilevel"/>
    <w:tmpl w:val="2EB41A88"/>
    <w:lvl w:ilvl="0" w:tplc="CB32DA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32E50"/>
    <w:multiLevelType w:val="hybridMultilevel"/>
    <w:tmpl w:val="CABAFFE4"/>
    <w:lvl w:ilvl="0" w:tplc="4CE438B6">
      <w:start w:val="1"/>
      <w:numFmt w:val="bullet"/>
      <w:lvlText w:val="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F1302"/>
    <w:multiLevelType w:val="hybridMultilevel"/>
    <w:tmpl w:val="F24C044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7B5C4DCC"/>
    <w:multiLevelType w:val="hybridMultilevel"/>
    <w:tmpl w:val="7BC26792"/>
    <w:lvl w:ilvl="0" w:tplc="4CE438B6">
      <w:start w:val="1"/>
      <w:numFmt w:val="bullet"/>
      <w:lvlText w:val="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659"/>
    <w:rsid w:val="0002482E"/>
    <w:rsid w:val="00050324"/>
    <w:rsid w:val="000A0150"/>
    <w:rsid w:val="000A70CA"/>
    <w:rsid w:val="000E63C9"/>
    <w:rsid w:val="00130E9D"/>
    <w:rsid w:val="00150A6D"/>
    <w:rsid w:val="00185B35"/>
    <w:rsid w:val="001F2BC8"/>
    <w:rsid w:val="001F5F6B"/>
    <w:rsid w:val="00243EBC"/>
    <w:rsid w:val="00246A35"/>
    <w:rsid w:val="00284348"/>
    <w:rsid w:val="002A43E9"/>
    <w:rsid w:val="002F51F5"/>
    <w:rsid w:val="00312137"/>
    <w:rsid w:val="00330359"/>
    <w:rsid w:val="0033762F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72102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156BB"/>
    <w:rsid w:val="00862FE4"/>
    <w:rsid w:val="0086389A"/>
    <w:rsid w:val="0087605E"/>
    <w:rsid w:val="008B1FEE"/>
    <w:rsid w:val="008E739D"/>
    <w:rsid w:val="00903C32"/>
    <w:rsid w:val="00916B16"/>
    <w:rsid w:val="009173B9"/>
    <w:rsid w:val="0093335D"/>
    <w:rsid w:val="0093613E"/>
    <w:rsid w:val="00943026"/>
    <w:rsid w:val="00966B81"/>
    <w:rsid w:val="009C7720"/>
    <w:rsid w:val="00A23AFA"/>
    <w:rsid w:val="00A31B3E"/>
    <w:rsid w:val="00A532F3"/>
    <w:rsid w:val="00A8489E"/>
    <w:rsid w:val="00AB5152"/>
    <w:rsid w:val="00AC29F3"/>
    <w:rsid w:val="00B231E5"/>
    <w:rsid w:val="00BF754C"/>
    <w:rsid w:val="00C02B87"/>
    <w:rsid w:val="00C4086D"/>
    <w:rsid w:val="00CA1896"/>
    <w:rsid w:val="00CB5B28"/>
    <w:rsid w:val="00CF5371"/>
    <w:rsid w:val="00D0323A"/>
    <w:rsid w:val="00D0559F"/>
    <w:rsid w:val="00D077E9"/>
    <w:rsid w:val="00D16F81"/>
    <w:rsid w:val="00D42CB7"/>
    <w:rsid w:val="00D5413D"/>
    <w:rsid w:val="00D570A9"/>
    <w:rsid w:val="00D5765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E455D"/>
    <w:rsid w:val="00EF555B"/>
    <w:rsid w:val="00F027BB"/>
    <w:rsid w:val="00F11DCF"/>
    <w:rsid w:val="00F162EA"/>
    <w:rsid w:val="00F52D27"/>
    <w:rsid w:val="00F83527"/>
    <w:rsid w:val="00FD583F"/>
    <w:rsid w:val="00FD5CC2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B412C"/>
  <w15:docId w15:val="{9DFF9776-38B3-4331-829F-F1723A71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EE4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2A43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3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3.sv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I\AppData\Roaming\Microsoft\Templates\Metro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BB7"/>
    <w:rsid w:val="0023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sz w:val="32"/>
    </w:rPr>
  </w:style>
  <w:style w:type="paragraph" w:customStyle="1" w:styleId="C3D0D06CA5D24C65956E117CC32BE18C">
    <w:name w:val="C3D0D06CA5D24C65956E117CC32BE18C"/>
  </w:style>
  <w:style w:type="paragraph" w:customStyle="1" w:styleId="AC86AB0BEC9844C38A7E9ACF85FAAEF2">
    <w:name w:val="AC86AB0BEC9844C38A7E9ACF85FAAEF2"/>
  </w:style>
  <w:style w:type="paragraph" w:customStyle="1" w:styleId="24103D5C9B424D4A8012AEB53C3D2EC9">
    <w:name w:val="24103D5C9B424D4A8012AEB53C3D2EC9"/>
  </w:style>
  <w:style w:type="paragraph" w:customStyle="1" w:styleId="AA9A64ABB5E746CE8FFD01566F937439">
    <w:name w:val="AA9A64ABB5E746CE8FFD01566F937439"/>
  </w:style>
  <w:style w:type="paragraph" w:customStyle="1" w:styleId="42F0C2A8A3194345B205CE29F29EF678">
    <w:name w:val="42F0C2A8A3194345B205CE29F29EF678"/>
  </w:style>
  <w:style w:type="paragraph" w:customStyle="1" w:styleId="B4EE44EFE2AA42DC8B38621BA5C402F7">
    <w:name w:val="B4EE44EFE2AA42DC8B38621BA5C402F7"/>
  </w:style>
  <w:style w:type="paragraph" w:customStyle="1" w:styleId="5576B636A3574FE58EAEC92901EC65BF">
    <w:name w:val="5576B636A3574FE58EAEC92901EC65BF"/>
  </w:style>
  <w:style w:type="paragraph" w:customStyle="1" w:styleId="30958000479C4D19A650353DF673224A">
    <w:name w:val="30958000479C4D19A650353DF67322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Metro report</Template>
  <TotalTime>94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</dc:creator>
  <cp:keywords/>
  <cp:lastModifiedBy>HI</cp:lastModifiedBy>
  <cp:revision>1</cp:revision>
  <cp:lastPrinted>2006-08-01T17:47:00Z</cp:lastPrinted>
  <dcterms:created xsi:type="dcterms:W3CDTF">2025-10-22T12:16:00Z</dcterms:created>
  <dcterms:modified xsi:type="dcterms:W3CDTF">2025-10-22T13:50:00Z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